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C9D6C" w14:textId="69F734C9" w:rsidR="00BE5177" w:rsidRDefault="00BE5177">
      <w:r>
        <w:t>Format soal pilihan ganda</w:t>
      </w:r>
    </w:p>
    <w:tbl>
      <w:tblPr>
        <w:tblStyle w:val="TableGrid"/>
        <w:tblW w:w="0" w:type="auto"/>
        <w:tblInd w:w="137" w:type="dxa"/>
        <w:tblLook w:val="04A0" w:firstRow="1" w:lastRow="0" w:firstColumn="1" w:lastColumn="0" w:noHBand="0" w:noVBand="1"/>
      </w:tblPr>
      <w:tblGrid>
        <w:gridCol w:w="499"/>
        <w:gridCol w:w="7291"/>
      </w:tblGrid>
      <w:tr w:rsidR="00BE5177" w:rsidRPr="004073BA" w14:paraId="21F3FC95" w14:textId="77777777" w:rsidTr="00BE5177">
        <w:tc>
          <w:tcPr>
            <w:tcW w:w="499" w:type="dxa"/>
          </w:tcPr>
          <w:p w14:paraId="1D38B039" w14:textId="77777777" w:rsidR="00BE5177" w:rsidRPr="004073BA" w:rsidRDefault="00BE5177" w:rsidP="00BE5177">
            <w:pPr>
              <w:pStyle w:val="ListParagraph"/>
              <w:numPr>
                <w:ilvl w:val="0"/>
                <w:numId w:val="2"/>
              </w:numPr>
              <w:ind w:left="357" w:hanging="357"/>
            </w:pPr>
          </w:p>
        </w:tc>
        <w:tc>
          <w:tcPr>
            <w:tcW w:w="7291" w:type="dxa"/>
          </w:tcPr>
          <w:p w14:paraId="22CD4C15" w14:textId="77777777" w:rsidR="00BE5177" w:rsidRDefault="00BE5177" w:rsidP="0055730C">
            <w:r w:rsidRPr="004073BA">
              <w:t>Nilai $x$ yang memenuhi persamaan $|x + 5| = 3$ adalah</w:t>
            </w:r>
          </w:p>
          <w:p w14:paraId="38EC7F25" w14:textId="77777777" w:rsidR="00BE5177" w:rsidRDefault="00BE5177" w:rsidP="0055730C">
            <w:r>
              <w:t>A. $x = 1$ dan $x = 2$</w:t>
            </w:r>
          </w:p>
          <w:p w14:paraId="63D68D26" w14:textId="77777777" w:rsidR="00BE5177" w:rsidRDefault="00BE5177" w:rsidP="0055730C">
            <w:r>
              <w:t>B. $x = -2$ dan $x = -8$</w:t>
            </w:r>
          </w:p>
          <w:p w14:paraId="38F1DB6C" w14:textId="77777777" w:rsidR="00BE5177" w:rsidRDefault="00BE5177" w:rsidP="0055730C">
            <w:r>
              <w:t>C. $x = -1$ dan $x = 2$</w:t>
            </w:r>
          </w:p>
          <w:p w14:paraId="317B984D" w14:textId="77777777" w:rsidR="00BE5177" w:rsidRDefault="00BE5177" w:rsidP="0055730C">
            <w:r>
              <w:t>D. $x = 3$ dan $x = -8$</w:t>
            </w:r>
          </w:p>
          <w:p w14:paraId="6D8E822F" w14:textId="77777777" w:rsidR="00BE5177" w:rsidRDefault="00BE5177" w:rsidP="0055730C">
            <w:r>
              <w:t>E. $x = 2$ dan $x = 7$</w:t>
            </w:r>
          </w:p>
          <w:p w14:paraId="0F253878" w14:textId="77777777" w:rsidR="00BE5177" w:rsidRPr="004073BA" w:rsidRDefault="00BE5177" w:rsidP="0055730C">
            <w:r>
              <w:t>Kunci Jawaban: B</w:t>
            </w:r>
          </w:p>
        </w:tc>
      </w:tr>
      <w:tr w:rsidR="00BE5177" w:rsidRPr="004073BA" w14:paraId="6FD63280" w14:textId="77777777" w:rsidTr="00BE5177">
        <w:tc>
          <w:tcPr>
            <w:tcW w:w="499" w:type="dxa"/>
          </w:tcPr>
          <w:p w14:paraId="282DA151" w14:textId="77777777" w:rsidR="00BE5177" w:rsidRPr="004073BA" w:rsidRDefault="00BE5177" w:rsidP="00BE5177">
            <w:pPr>
              <w:pStyle w:val="ListParagraph"/>
              <w:numPr>
                <w:ilvl w:val="0"/>
                <w:numId w:val="2"/>
              </w:numPr>
              <w:ind w:left="357" w:hanging="357"/>
            </w:pPr>
          </w:p>
        </w:tc>
        <w:tc>
          <w:tcPr>
            <w:tcW w:w="7291" w:type="dxa"/>
          </w:tcPr>
          <w:p w14:paraId="79927B50" w14:textId="77777777" w:rsidR="00BE5177" w:rsidRDefault="00BE5177" w:rsidP="0055730C">
            <w:r>
              <w:t>Penyelesaian dari $\sqrt{2x + 6} &gt; 0$ adalah</w:t>
            </w:r>
          </w:p>
          <w:p w14:paraId="03919292" w14:textId="77777777" w:rsidR="00BE5177" w:rsidRDefault="00BE5177" w:rsidP="0055730C">
            <w:r>
              <w:t>A. $x &lt; 3$</w:t>
            </w:r>
          </w:p>
          <w:p w14:paraId="02B08ABD" w14:textId="77777777" w:rsidR="00BE5177" w:rsidRDefault="00BE5177" w:rsidP="0055730C">
            <w:r>
              <w:t>B. $x \le -3$</w:t>
            </w:r>
          </w:p>
          <w:p w14:paraId="49C721C4" w14:textId="77777777" w:rsidR="00BE5177" w:rsidRDefault="00BE5177" w:rsidP="0055730C">
            <w:r>
              <w:t>C. $x \ge -3$</w:t>
            </w:r>
          </w:p>
          <w:p w14:paraId="77674361" w14:textId="77777777" w:rsidR="00BE5177" w:rsidRDefault="00BE5177" w:rsidP="0055730C">
            <w:r>
              <w:t>D. $x &gt; -3$</w:t>
            </w:r>
          </w:p>
          <w:p w14:paraId="4F90D5A6" w14:textId="77777777" w:rsidR="00BE5177" w:rsidRDefault="00BE5177" w:rsidP="0055730C">
            <w:r>
              <w:t>E. $x &lt; 6$</w:t>
            </w:r>
          </w:p>
          <w:p w14:paraId="0261336D" w14:textId="77777777" w:rsidR="00BE5177" w:rsidRDefault="00BE5177" w:rsidP="0055730C">
            <w:pPr>
              <w:ind w:left="-360" w:firstLine="360"/>
            </w:pPr>
            <w:r>
              <w:t>Kunci Jawaban: D</w:t>
            </w:r>
          </w:p>
          <w:p w14:paraId="65FE8236" w14:textId="77777777" w:rsidR="00BE5177" w:rsidRPr="004073BA" w:rsidRDefault="00BE5177" w:rsidP="0055730C"/>
        </w:tc>
      </w:tr>
      <w:tr w:rsidR="00BE5177" w:rsidRPr="004073BA" w14:paraId="22854A0E" w14:textId="77777777" w:rsidTr="00BE5177">
        <w:tc>
          <w:tcPr>
            <w:tcW w:w="499" w:type="dxa"/>
          </w:tcPr>
          <w:p w14:paraId="075C4407" w14:textId="77777777" w:rsidR="00BE5177" w:rsidRPr="004073BA" w:rsidRDefault="00BE5177" w:rsidP="00BE5177">
            <w:pPr>
              <w:pStyle w:val="ListParagraph"/>
              <w:numPr>
                <w:ilvl w:val="0"/>
                <w:numId w:val="2"/>
              </w:numPr>
              <w:ind w:left="357" w:hanging="357"/>
            </w:pPr>
          </w:p>
        </w:tc>
        <w:tc>
          <w:tcPr>
            <w:tcW w:w="7291" w:type="dxa"/>
          </w:tcPr>
          <w:p w14:paraId="79AA66D4" w14:textId="77777777" w:rsidR="00BE5177" w:rsidRDefault="00BE5177" w:rsidP="0055730C">
            <w:r>
              <w:t>Perhatikan himpunan berikut ${2x + 4y - 2z = -4 \text{ dan } 2x + 3y + 3z = 4}$ Himpunan penyelesaian yang memenuhi sistem persamaan di bawah ini adalah</w:t>
            </w:r>
          </w:p>
          <w:p w14:paraId="1937CC41" w14:textId="77777777" w:rsidR="00BE5177" w:rsidRDefault="00BE5177" w:rsidP="0055730C">
            <w:r>
              <w:t>A. ${1, -1, 3}$</w:t>
            </w:r>
          </w:p>
          <w:p w14:paraId="0CA38932" w14:textId="77777777" w:rsidR="00BE5177" w:rsidRDefault="00BE5177" w:rsidP="0055730C">
            <w:r>
              <w:t>B. ${1, 1, 1}$</w:t>
            </w:r>
          </w:p>
          <w:p w14:paraId="78D303C0" w14:textId="77777777" w:rsidR="00BE5177" w:rsidRDefault="00BE5177" w:rsidP="0055730C">
            <w:r>
              <w:t>C. ${-1, -1, 1}$</w:t>
            </w:r>
          </w:p>
          <w:p w14:paraId="5243CC9E" w14:textId="77777777" w:rsidR="00BE5177" w:rsidRDefault="00BE5177" w:rsidP="0055730C">
            <w:r>
              <w:t>D. ${0, -1, 1}$</w:t>
            </w:r>
          </w:p>
          <w:p w14:paraId="0E0DAA95" w14:textId="77777777" w:rsidR="00BE5177" w:rsidRDefault="00BE5177" w:rsidP="0055730C">
            <w:r>
              <w:t>E. ${0, 1, 1}$</w:t>
            </w:r>
          </w:p>
          <w:p w14:paraId="3D55E029" w14:textId="77777777" w:rsidR="00BE5177" w:rsidRDefault="00BE5177" w:rsidP="0055730C">
            <w:r>
              <w:t>Kunci Jawaban: D</w:t>
            </w:r>
          </w:p>
        </w:tc>
      </w:tr>
    </w:tbl>
    <w:p w14:paraId="4BB0E15B" w14:textId="77777777" w:rsidR="00BE5177" w:rsidRDefault="00BE5177"/>
    <w:p w14:paraId="30ABBD6B" w14:textId="7A9CB022" w:rsidR="00BE5177" w:rsidRDefault="00BE5177">
      <w:r>
        <w:t xml:space="preserve">Format soal esai </w:t>
      </w:r>
    </w:p>
    <w:tbl>
      <w:tblPr>
        <w:tblStyle w:val="TableGrid"/>
        <w:tblW w:w="0" w:type="auto"/>
        <w:tblInd w:w="360" w:type="dxa"/>
        <w:tblLook w:val="04A0" w:firstRow="1" w:lastRow="0" w:firstColumn="1" w:lastColumn="0" w:noHBand="0" w:noVBand="1"/>
      </w:tblPr>
      <w:tblGrid>
        <w:gridCol w:w="1457"/>
        <w:gridCol w:w="6110"/>
      </w:tblGrid>
      <w:tr w:rsidR="00BE5177" w:rsidRPr="006F14B9" w14:paraId="788BBA7A" w14:textId="77777777" w:rsidTr="0055730C">
        <w:tc>
          <w:tcPr>
            <w:tcW w:w="0" w:type="auto"/>
          </w:tcPr>
          <w:p w14:paraId="72CEC13B" w14:textId="77777777" w:rsidR="00BE5177" w:rsidRPr="006F14B9" w:rsidRDefault="00BE5177" w:rsidP="0055730C">
            <w:pPr>
              <w:ind w:left="360"/>
            </w:pPr>
            <w:r>
              <w:t>1.</w:t>
            </w:r>
          </w:p>
        </w:tc>
        <w:tc>
          <w:tcPr>
            <w:tcW w:w="0" w:type="auto"/>
          </w:tcPr>
          <w:p w14:paraId="00D7F983" w14:textId="77777777" w:rsidR="00BE5177" w:rsidRPr="006F14B9" w:rsidRDefault="00BE5177" w:rsidP="0055730C">
            <w:r w:rsidRPr="006F14B9">
              <w:t>Jelaskan pengertian kebugaran jasmani. Uraikan komponen-komponen kebugaran jasmani yang berkaitan dengan kesehatan dan berikan contohnya dalam aktivitas sehari-hari.</w:t>
            </w:r>
          </w:p>
        </w:tc>
      </w:tr>
      <w:tr w:rsidR="00BE5177" w:rsidRPr="006F14B9" w14:paraId="1281F7D8" w14:textId="77777777" w:rsidTr="0055730C">
        <w:tc>
          <w:tcPr>
            <w:tcW w:w="0" w:type="auto"/>
          </w:tcPr>
          <w:p w14:paraId="237DDAC0" w14:textId="77777777" w:rsidR="00BE5177" w:rsidRPr="006F14B9" w:rsidRDefault="00BE5177" w:rsidP="0055730C">
            <w:pPr>
              <w:ind w:left="360"/>
            </w:pPr>
            <w:r w:rsidRPr="006F14B9">
              <w:t>Jawaban</w:t>
            </w:r>
          </w:p>
        </w:tc>
        <w:tc>
          <w:tcPr>
            <w:tcW w:w="0" w:type="auto"/>
          </w:tcPr>
          <w:p w14:paraId="2E3DC381" w14:textId="77777777" w:rsidR="00BE5177" w:rsidRPr="006F14B9" w:rsidRDefault="00BE5177" w:rsidP="0055730C">
            <w:r>
              <w:t>Kebugaran jasmani adalah kemampuan tubuh untuk melakukan aktivitas sehari-hari tanpa mengalami kelelahan berlebihan dan masih memiliki cadangan energi. Komponen yang berkaitan dengan kesehatan meliputi daya tahan jantung dan paru, kekuatan otot, daya tahan otot, fleksibilitas, dan komposisi tubuh. Contoh. Berlari untuk meningkatkan daya tahan jantung. Push up untuk kekuatan otot. Peregangan untuk fleksibilitas.</w:t>
            </w:r>
          </w:p>
        </w:tc>
      </w:tr>
      <w:tr w:rsidR="00BE5177" w:rsidRPr="006F14B9" w14:paraId="0862029C" w14:textId="77777777" w:rsidTr="0055730C">
        <w:tc>
          <w:tcPr>
            <w:tcW w:w="0" w:type="auto"/>
          </w:tcPr>
          <w:p w14:paraId="1F0DD3FD" w14:textId="77777777" w:rsidR="00BE5177" w:rsidRPr="006F14B9" w:rsidRDefault="00BE5177" w:rsidP="0055730C">
            <w:pPr>
              <w:ind w:left="360"/>
            </w:pPr>
            <w:r>
              <w:t>2.</w:t>
            </w:r>
          </w:p>
        </w:tc>
        <w:tc>
          <w:tcPr>
            <w:tcW w:w="0" w:type="auto"/>
          </w:tcPr>
          <w:p w14:paraId="708A656D" w14:textId="77777777" w:rsidR="00BE5177" w:rsidRPr="006F14B9" w:rsidRDefault="00BE5177" w:rsidP="0055730C">
            <w:r w:rsidRPr="006F14B9">
              <w:t>Analisis teknik dasar dalam permainan bola basket. Fokus pada dribbling, passing, dan shooting. Jelaskan kesalahan umum yang sering terjadi dan cara memperbaikinya.</w:t>
            </w:r>
          </w:p>
        </w:tc>
      </w:tr>
      <w:tr w:rsidR="00BE5177" w:rsidRPr="006F14B9" w14:paraId="01F36425" w14:textId="77777777" w:rsidTr="0055730C">
        <w:tc>
          <w:tcPr>
            <w:tcW w:w="0" w:type="auto"/>
          </w:tcPr>
          <w:p w14:paraId="330ABF76" w14:textId="77777777" w:rsidR="00BE5177" w:rsidRPr="006F14B9" w:rsidRDefault="00BE5177" w:rsidP="0055730C">
            <w:pPr>
              <w:ind w:left="360"/>
            </w:pPr>
            <w:r w:rsidRPr="00DB15C0">
              <w:t>Jawaban</w:t>
            </w:r>
          </w:p>
        </w:tc>
        <w:tc>
          <w:tcPr>
            <w:tcW w:w="0" w:type="auto"/>
          </w:tcPr>
          <w:p w14:paraId="3E5FF2D3" w14:textId="77777777" w:rsidR="00BE5177" w:rsidRPr="006F14B9" w:rsidRDefault="00BE5177" w:rsidP="0055730C">
            <w:r>
              <w:t>Teknik dasar bola basket meliputi dribbling, passing, dan shooting. Dribbling adalah menggiring bola dengan kontrol. Passing adalah mengoper bola kepada rekan. Shooting adalah memasukkan bola ke ring. Kesalahan umum. Dribbling terlalu tinggi sehingga mudah direbut. Passing tidak akurat. Shooting tidak seimbang. Perbaikan dilakukan dengan latihan kontrol bola, koordinasi tangan, serta posisi tubuh yang benar saat menembak.</w:t>
            </w:r>
          </w:p>
        </w:tc>
      </w:tr>
      <w:tr w:rsidR="00BE5177" w:rsidRPr="006F14B9" w14:paraId="63499386" w14:textId="77777777" w:rsidTr="0055730C">
        <w:tc>
          <w:tcPr>
            <w:tcW w:w="0" w:type="auto"/>
          </w:tcPr>
          <w:p w14:paraId="71558A99" w14:textId="77777777" w:rsidR="00BE5177" w:rsidRPr="006F14B9" w:rsidRDefault="00BE5177" w:rsidP="0055730C">
            <w:pPr>
              <w:ind w:left="360"/>
            </w:pPr>
            <w:r>
              <w:lastRenderedPageBreak/>
              <w:t>3.</w:t>
            </w:r>
          </w:p>
        </w:tc>
        <w:tc>
          <w:tcPr>
            <w:tcW w:w="0" w:type="auto"/>
          </w:tcPr>
          <w:p w14:paraId="79B30166" w14:textId="77777777" w:rsidR="00BE5177" w:rsidRPr="006F14B9" w:rsidRDefault="00BE5177" w:rsidP="0055730C">
            <w:r w:rsidRPr="006F14B9">
              <w:t>Jelaskan prinsip-prinsip latihan fisik. Uraikan prinsip overload, spesifisitas, dan recovery. Hubungkan dengan program latihan untuk meningkatkan daya tahan tubuh.</w:t>
            </w:r>
          </w:p>
        </w:tc>
      </w:tr>
      <w:tr w:rsidR="00BE5177" w:rsidRPr="006F14B9" w14:paraId="26A72217" w14:textId="77777777" w:rsidTr="0055730C">
        <w:tc>
          <w:tcPr>
            <w:tcW w:w="0" w:type="auto"/>
          </w:tcPr>
          <w:p w14:paraId="18AD640F" w14:textId="77777777" w:rsidR="00BE5177" w:rsidRPr="006F14B9" w:rsidRDefault="00BE5177" w:rsidP="0055730C">
            <w:pPr>
              <w:ind w:left="360"/>
            </w:pPr>
            <w:r w:rsidRPr="006F14B9">
              <w:t>Jawaban</w:t>
            </w:r>
          </w:p>
        </w:tc>
        <w:tc>
          <w:tcPr>
            <w:tcW w:w="0" w:type="auto"/>
          </w:tcPr>
          <w:p w14:paraId="4EE447E6" w14:textId="77777777" w:rsidR="00BE5177" w:rsidRPr="006F14B9" w:rsidRDefault="00BE5177" w:rsidP="0055730C">
            <w:r>
              <w:t>Prinsip latihan fisik terdiri dari overload, spesifisitas, dan recovery. Overload berarti latihan harus lebih berat dari aktivitas biasa agar tubuh berkembang. Spesifisitas berarti latihan harus sesuai dengan tujuan. Recovery berarti tubuh membutuhkan waktu istirahat agar pulih. Contoh. Untuk meningkatkan daya tahan, latihan lari dilakukan secara bertahap dengan intensitas meningkat dan disertai waktu istirahat yang cukup.</w:t>
            </w:r>
          </w:p>
        </w:tc>
      </w:tr>
    </w:tbl>
    <w:p w14:paraId="6A0FEB77" w14:textId="77777777" w:rsidR="00BE5177" w:rsidRDefault="00BE5177" w:rsidP="00BE5177"/>
    <w:p w14:paraId="669B6717" w14:textId="7FC92F1C" w:rsidR="00BE5177" w:rsidRDefault="00BE5177">
      <w:r>
        <w:t>Format soal jawaban singkat</w:t>
      </w:r>
    </w:p>
    <w:tbl>
      <w:tblPr>
        <w:tblStyle w:val="TableGrid"/>
        <w:tblW w:w="0" w:type="auto"/>
        <w:tblInd w:w="360" w:type="dxa"/>
        <w:tblLook w:val="04A0" w:firstRow="1" w:lastRow="0" w:firstColumn="1" w:lastColumn="0" w:noHBand="0" w:noVBand="1"/>
      </w:tblPr>
      <w:tblGrid>
        <w:gridCol w:w="1457"/>
        <w:gridCol w:w="6110"/>
      </w:tblGrid>
      <w:tr w:rsidR="00BE5177" w:rsidRPr="006F14B9" w14:paraId="151437D7" w14:textId="77777777" w:rsidTr="0055730C">
        <w:tc>
          <w:tcPr>
            <w:tcW w:w="0" w:type="auto"/>
          </w:tcPr>
          <w:p w14:paraId="3B4A7FF2" w14:textId="77777777" w:rsidR="00BE5177" w:rsidRPr="006F14B9" w:rsidRDefault="00BE5177" w:rsidP="0055730C">
            <w:pPr>
              <w:ind w:left="360"/>
            </w:pPr>
            <w:r>
              <w:t>1.</w:t>
            </w:r>
          </w:p>
        </w:tc>
        <w:tc>
          <w:tcPr>
            <w:tcW w:w="0" w:type="auto"/>
          </w:tcPr>
          <w:p w14:paraId="341B4433" w14:textId="01FC197C" w:rsidR="00BE5177" w:rsidRPr="006F14B9" w:rsidRDefault="00BE5177" w:rsidP="0055730C">
            <w:r>
              <w:t>Apa yang dimaksud kebugaran jasmani.</w:t>
            </w:r>
          </w:p>
        </w:tc>
      </w:tr>
      <w:tr w:rsidR="00BE5177" w:rsidRPr="006F14B9" w14:paraId="6328863C" w14:textId="77777777" w:rsidTr="0055730C">
        <w:tc>
          <w:tcPr>
            <w:tcW w:w="0" w:type="auto"/>
          </w:tcPr>
          <w:p w14:paraId="43AEE861" w14:textId="77777777" w:rsidR="00BE5177" w:rsidRPr="006F14B9" w:rsidRDefault="00BE5177" w:rsidP="0055730C">
            <w:pPr>
              <w:ind w:left="360"/>
            </w:pPr>
            <w:r w:rsidRPr="006F14B9">
              <w:t>Jawaban</w:t>
            </w:r>
          </w:p>
        </w:tc>
        <w:tc>
          <w:tcPr>
            <w:tcW w:w="0" w:type="auto"/>
          </w:tcPr>
          <w:p w14:paraId="2815B0B3" w14:textId="232F742B" w:rsidR="00BE5177" w:rsidRPr="006F14B9" w:rsidRDefault="00BE5177" w:rsidP="0055730C">
            <w:r>
              <w:t>Kemampuan tubuh melakukan aktivitas tanpa kelelahan berlebihan.</w:t>
            </w:r>
          </w:p>
        </w:tc>
      </w:tr>
      <w:tr w:rsidR="00BE5177" w:rsidRPr="006F14B9" w14:paraId="4F791EB3" w14:textId="77777777" w:rsidTr="0055730C">
        <w:tc>
          <w:tcPr>
            <w:tcW w:w="0" w:type="auto"/>
          </w:tcPr>
          <w:p w14:paraId="24B2A961" w14:textId="77777777" w:rsidR="00BE5177" w:rsidRPr="006F14B9" w:rsidRDefault="00BE5177" w:rsidP="0055730C">
            <w:pPr>
              <w:ind w:left="360"/>
            </w:pPr>
            <w:r>
              <w:t>2.</w:t>
            </w:r>
          </w:p>
        </w:tc>
        <w:tc>
          <w:tcPr>
            <w:tcW w:w="0" w:type="auto"/>
          </w:tcPr>
          <w:p w14:paraId="7518B232" w14:textId="22AFF102" w:rsidR="00BE5177" w:rsidRPr="006F14B9" w:rsidRDefault="00BE5177" w:rsidP="0055730C">
            <w:r>
              <w:t>Sebutkan komponen kebugaran jasmani.</w:t>
            </w:r>
          </w:p>
        </w:tc>
      </w:tr>
      <w:tr w:rsidR="00BE5177" w:rsidRPr="006F14B9" w14:paraId="6BA6DF35" w14:textId="77777777" w:rsidTr="0055730C">
        <w:tc>
          <w:tcPr>
            <w:tcW w:w="0" w:type="auto"/>
          </w:tcPr>
          <w:p w14:paraId="749BA0A6" w14:textId="77777777" w:rsidR="00BE5177" w:rsidRPr="006F14B9" w:rsidRDefault="00BE5177" w:rsidP="0055730C">
            <w:pPr>
              <w:ind w:left="360"/>
            </w:pPr>
            <w:r w:rsidRPr="00DB15C0">
              <w:t>Jawaban</w:t>
            </w:r>
          </w:p>
        </w:tc>
        <w:tc>
          <w:tcPr>
            <w:tcW w:w="0" w:type="auto"/>
          </w:tcPr>
          <w:p w14:paraId="116F0887" w14:textId="3373BE11" w:rsidR="00BE5177" w:rsidRPr="006F14B9" w:rsidRDefault="00BE5177" w:rsidP="0055730C">
            <w:r>
              <w:t>Kekuatan. Daya tahan. Kecepatan. Kelentukan. Kelincahan. Keseimbangan.</w:t>
            </w:r>
          </w:p>
        </w:tc>
      </w:tr>
    </w:tbl>
    <w:p w14:paraId="1C852789" w14:textId="77777777" w:rsidR="00BE5177" w:rsidRDefault="00BE5177"/>
    <w:p w14:paraId="02CDED0C" w14:textId="04D28D58" w:rsidR="00715992" w:rsidRDefault="00BE5177">
      <w:r>
        <w:t>Format soal menjodohkan</w:t>
      </w:r>
    </w:p>
    <w:tbl>
      <w:tblPr>
        <w:tblStyle w:val="TableGrid"/>
        <w:tblW w:w="0" w:type="auto"/>
        <w:tblLook w:val="04A0" w:firstRow="1" w:lastRow="0" w:firstColumn="1" w:lastColumn="0" w:noHBand="0" w:noVBand="1"/>
      </w:tblPr>
      <w:tblGrid>
        <w:gridCol w:w="571"/>
        <w:gridCol w:w="5522"/>
        <w:gridCol w:w="1834"/>
      </w:tblGrid>
      <w:tr w:rsidR="00BE5177" w:rsidRPr="00524987" w14:paraId="1174986E" w14:textId="77777777" w:rsidTr="0055730C">
        <w:tc>
          <w:tcPr>
            <w:tcW w:w="0" w:type="auto"/>
            <w:vAlign w:val="center"/>
          </w:tcPr>
          <w:p w14:paraId="2BD6D992" w14:textId="77777777" w:rsidR="00BE5177" w:rsidRPr="00524987" w:rsidRDefault="00BE5177" w:rsidP="0055730C">
            <w:pPr>
              <w:jc w:val="center"/>
              <w:rPr>
                <w:b/>
                <w:bCs/>
              </w:rPr>
            </w:pPr>
            <w:r w:rsidRPr="00524987">
              <w:rPr>
                <w:b/>
                <w:bCs/>
              </w:rPr>
              <w:t>No.</w:t>
            </w:r>
          </w:p>
        </w:tc>
        <w:tc>
          <w:tcPr>
            <w:tcW w:w="5532" w:type="dxa"/>
            <w:vAlign w:val="center"/>
          </w:tcPr>
          <w:p w14:paraId="6C65804A" w14:textId="77777777" w:rsidR="00BE5177" w:rsidRPr="00524987" w:rsidRDefault="00BE5177" w:rsidP="0055730C">
            <w:pPr>
              <w:jc w:val="center"/>
              <w:rPr>
                <w:b/>
                <w:bCs/>
              </w:rPr>
            </w:pPr>
            <w:r w:rsidRPr="00524987">
              <w:rPr>
                <w:b/>
                <w:bCs/>
              </w:rPr>
              <w:t>Soal</w:t>
            </w:r>
          </w:p>
        </w:tc>
        <w:tc>
          <w:tcPr>
            <w:tcW w:w="1836" w:type="dxa"/>
            <w:vAlign w:val="center"/>
          </w:tcPr>
          <w:p w14:paraId="0CF79750" w14:textId="77777777" w:rsidR="00BE5177" w:rsidRPr="00524987" w:rsidRDefault="00BE5177" w:rsidP="0055730C">
            <w:pPr>
              <w:jc w:val="center"/>
              <w:rPr>
                <w:b/>
                <w:bCs/>
              </w:rPr>
            </w:pPr>
            <w:r w:rsidRPr="00524987">
              <w:rPr>
                <w:b/>
                <w:bCs/>
              </w:rPr>
              <w:t>Kunci Jawaban</w:t>
            </w:r>
          </w:p>
        </w:tc>
      </w:tr>
      <w:tr w:rsidR="00BE5177" w14:paraId="5EEF73D4" w14:textId="77777777" w:rsidTr="0055730C">
        <w:tc>
          <w:tcPr>
            <w:tcW w:w="0" w:type="auto"/>
          </w:tcPr>
          <w:p w14:paraId="41086890" w14:textId="77777777" w:rsidR="00BE5177" w:rsidRPr="00B83A37" w:rsidRDefault="00BE5177" w:rsidP="0055730C">
            <w:r>
              <w:t>1.</w:t>
            </w:r>
          </w:p>
        </w:tc>
        <w:tc>
          <w:tcPr>
            <w:tcW w:w="5532" w:type="dxa"/>
          </w:tcPr>
          <w:p w14:paraId="7AA0236B" w14:textId="77777777" w:rsidR="00BE5177" w:rsidRDefault="00BE5177" w:rsidP="0055730C">
            <w:r w:rsidRPr="00B83A37">
              <w:t xml:space="preserve">Teknik dasar dalam permainan sepak bola yang digunakan untuk mengoper bola jarak pendek. </w:t>
            </w:r>
          </w:p>
        </w:tc>
        <w:tc>
          <w:tcPr>
            <w:tcW w:w="1836" w:type="dxa"/>
          </w:tcPr>
          <w:p w14:paraId="6C7BA82B" w14:textId="77777777" w:rsidR="00BE5177" w:rsidRDefault="00BE5177" w:rsidP="0055730C">
            <w:r w:rsidRPr="00B83A37">
              <w:t xml:space="preserve"> Passing</w:t>
            </w:r>
          </w:p>
        </w:tc>
      </w:tr>
      <w:tr w:rsidR="00BE5177" w14:paraId="58C3ABA4" w14:textId="77777777" w:rsidTr="0055730C">
        <w:tc>
          <w:tcPr>
            <w:tcW w:w="0" w:type="auto"/>
          </w:tcPr>
          <w:p w14:paraId="233B6FBF" w14:textId="77777777" w:rsidR="00BE5177" w:rsidRPr="00B83A37" w:rsidRDefault="00BE5177" w:rsidP="0055730C">
            <w:r>
              <w:t>2.</w:t>
            </w:r>
          </w:p>
        </w:tc>
        <w:tc>
          <w:tcPr>
            <w:tcW w:w="5532" w:type="dxa"/>
          </w:tcPr>
          <w:p w14:paraId="3A3AC329" w14:textId="77777777" w:rsidR="00BE5177" w:rsidRDefault="00BE5177" w:rsidP="0055730C">
            <w:r w:rsidRPr="00B83A37">
              <w:t xml:space="preserve">Gerakan dalam bola basket untuk membawa bola sambil memantulkannya ke lantai. </w:t>
            </w:r>
          </w:p>
        </w:tc>
        <w:tc>
          <w:tcPr>
            <w:tcW w:w="1836" w:type="dxa"/>
          </w:tcPr>
          <w:p w14:paraId="7B5DCE63" w14:textId="77777777" w:rsidR="00BE5177" w:rsidRDefault="00BE5177" w:rsidP="0055730C">
            <w:r w:rsidRPr="00B83A37">
              <w:t xml:space="preserve"> Dribbling</w:t>
            </w:r>
          </w:p>
        </w:tc>
      </w:tr>
      <w:tr w:rsidR="00BE5177" w14:paraId="46D34738" w14:textId="77777777" w:rsidTr="0055730C">
        <w:tc>
          <w:tcPr>
            <w:tcW w:w="0" w:type="auto"/>
          </w:tcPr>
          <w:p w14:paraId="659CA032" w14:textId="77777777" w:rsidR="00BE5177" w:rsidRPr="00B83A37" w:rsidRDefault="00BE5177" w:rsidP="0055730C">
            <w:r>
              <w:t>3.</w:t>
            </w:r>
          </w:p>
        </w:tc>
        <w:tc>
          <w:tcPr>
            <w:tcW w:w="5532" w:type="dxa"/>
          </w:tcPr>
          <w:p w14:paraId="44BA9467" w14:textId="77777777" w:rsidR="00BE5177" w:rsidRDefault="00BE5177" w:rsidP="0055730C">
            <w:r w:rsidRPr="00B83A37">
              <w:t xml:space="preserve">Latihan kebugaran jasmani yang bertujuan meningkatkan kekuatan otot lengan. </w:t>
            </w:r>
          </w:p>
        </w:tc>
        <w:tc>
          <w:tcPr>
            <w:tcW w:w="1836" w:type="dxa"/>
          </w:tcPr>
          <w:p w14:paraId="44DBFF05" w14:textId="77777777" w:rsidR="00BE5177" w:rsidRDefault="00BE5177" w:rsidP="0055730C">
            <w:r w:rsidRPr="00B83A37">
              <w:t xml:space="preserve"> Push up</w:t>
            </w:r>
          </w:p>
        </w:tc>
      </w:tr>
      <w:tr w:rsidR="00BE5177" w14:paraId="3FC70AE2" w14:textId="77777777" w:rsidTr="0055730C">
        <w:tc>
          <w:tcPr>
            <w:tcW w:w="0" w:type="auto"/>
          </w:tcPr>
          <w:p w14:paraId="32601878" w14:textId="77777777" w:rsidR="00BE5177" w:rsidRPr="00B83A37" w:rsidRDefault="00BE5177" w:rsidP="0055730C">
            <w:r>
              <w:t>4.</w:t>
            </w:r>
          </w:p>
        </w:tc>
        <w:tc>
          <w:tcPr>
            <w:tcW w:w="5532" w:type="dxa"/>
          </w:tcPr>
          <w:p w14:paraId="2B97875D" w14:textId="77777777" w:rsidR="00BE5177" w:rsidRDefault="00BE5177" w:rsidP="0055730C">
            <w:r w:rsidRPr="00B83A37">
              <w:t xml:space="preserve">Teknik dalam bola voli untuk memulai permainan dengan pukulan dari belakang garis lapangan. </w:t>
            </w:r>
          </w:p>
        </w:tc>
        <w:tc>
          <w:tcPr>
            <w:tcW w:w="1836" w:type="dxa"/>
          </w:tcPr>
          <w:p w14:paraId="6F30D778" w14:textId="77777777" w:rsidR="00BE5177" w:rsidRDefault="00BE5177" w:rsidP="0055730C">
            <w:r w:rsidRPr="00B83A37">
              <w:t xml:space="preserve"> Servis</w:t>
            </w:r>
          </w:p>
        </w:tc>
      </w:tr>
      <w:tr w:rsidR="00BE5177" w14:paraId="0DA43B94" w14:textId="77777777" w:rsidTr="0055730C">
        <w:tc>
          <w:tcPr>
            <w:tcW w:w="0" w:type="auto"/>
          </w:tcPr>
          <w:p w14:paraId="51F95658" w14:textId="77777777" w:rsidR="00BE5177" w:rsidRPr="00B83A37" w:rsidRDefault="00BE5177" w:rsidP="0055730C">
            <w:r>
              <w:t>5.</w:t>
            </w:r>
          </w:p>
        </w:tc>
        <w:tc>
          <w:tcPr>
            <w:tcW w:w="5532" w:type="dxa"/>
          </w:tcPr>
          <w:p w14:paraId="65724A6E" w14:textId="77777777" w:rsidR="00BE5177" w:rsidRDefault="00BE5177" w:rsidP="0055730C">
            <w:r w:rsidRPr="00B83A37">
              <w:t xml:space="preserve">Gerakan senam lantai dengan posisi badan berguling ke depan. </w:t>
            </w:r>
          </w:p>
        </w:tc>
        <w:tc>
          <w:tcPr>
            <w:tcW w:w="1836" w:type="dxa"/>
          </w:tcPr>
          <w:p w14:paraId="6C9E3D58" w14:textId="77777777" w:rsidR="00BE5177" w:rsidRDefault="00BE5177" w:rsidP="0055730C">
            <w:r w:rsidRPr="00B83A37">
              <w:t>Roll depan</w:t>
            </w:r>
          </w:p>
        </w:tc>
      </w:tr>
    </w:tbl>
    <w:p w14:paraId="3E39008C" w14:textId="77777777" w:rsidR="00BE5177" w:rsidRDefault="00BE5177"/>
    <w:p w14:paraId="025796BE" w14:textId="57B38FB0" w:rsidR="00B83A37" w:rsidRDefault="00BE5177">
      <w:r>
        <w:t>Format soal benar salah</w:t>
      </w:r>
    </w:p>
    <w:tbl>
      <w:tblPr>
        <w:tblStyle w:val="TableGrid"/>
        <w:tblW w:w="0" w:type="auto"/>
        <w:tblLook w:val="04A0" w:firstRow="1" w:lastRow="0" w:firstColumn="1" w:lastColumn="0" w:noHBand="0" w:noVBand="1"/>
      </w:tblPr>
      <w:tblGrid>
        <w:gridCol w:w="400"/>
        <w:gridCol w:w="7527"/>
      </w:tblGrid>
      <w:tr w:rsidR="00EE513E" w:rsidRPr="00EE513E" w14:paraId="69BC3247" w14:textId="77777777" w:rsidTr="00EE513E">
        <w:trPr>
          <w:trHeight w:val="1336"/>
        </w:trPr>
        <w:tc>
          <w:tcPr>
            <w:tcW w:w="0" w:type="auto"/>
          </w:tcPr>
          <w:p w14:paraId="36179C95" w14:textId="044CB465" w:rsidR="00EE513E" w:rsidRPr="00EE513E" w:rsidRDefault="00EE513E" w:rsidP="00C930AC">
            <w:r>
              <w:t xml:space="preserve">1. </w:t>
            </w:r>
          </w:p>
        </w:tc>
        <w:tc>
          <w:tcPr>
            <w:tcW w:w="0" w:type="auto"/>
          </w:tcPr>
          <w:p w14:paraId="0C7961CA" w14:textId="77777777" w:rsidR="00EE513E" w:rsidRPr="00EE513E" w:rsidRDefault="00EE513E" w:rsidP="00C930AC">
            <w:r w:rsidRPr="00EE513E">
              <w:t>Penyebab utama tren menabung di rumah saat ini ditinggalkan adalah tidak praktis dan masalah keamanan.</w:t>
            </w:r>
          </w:p>
          <w:p w14:paraId="27A9291F" w14:textId="77777777" w:rsidR="00EE513E" w:rsidRPr="00EE513E" w:rsidRDefault="00EE513E" w:rsidP="00C930AC">
            <w:r w:rsidRPr="00EE513E">
              <w:t>A. Benar</w:t>
            </w:r>
          </w:p>
          <w:p w14:paraId="23C3F045" w14:textId="77777777" w:rsidR="00EE513E" w:rsidRPr="00EE513E" w:rsidRDefault="00EE513E" w:rsidP="00C930AC">
            <w:r w:rsidRPr="00EE513E">
              <w:t>B. Salah</w:t>
            </w:r>
          </w:p>
          <w:p w14:paraId="4B0714F7" w14:textId="2EE55299" w:rsidR="00EE513E" w:rsidRPr="00EE513E" w:rsidRDefault="00EE513E" w:rsidP="00C930AC">
            <w:r>
              <w:t>Kunci Jawaban</w:t>
            </w:r>
            <w:r w:rsidRPr="00EE513E">
              <w:t>: Benar</w:t>
            </w:r>
          </w:p>
        </w:tc>
      </w:tr>
      <w:tr w:rsidR="00EE513E" w:rsidRPr="00EE513E" w14:paraId="41152E17" w14:textId="77777777" w:rsidTr="00193C60">
        <w:trPr>
          <w:trHeight w:val="1265"/>
        </w:trPr>
        <w:tc>
          <w:tcPr>
            <w:tcW w:w="0" w:type="auto"/>
          </w:tcPr>
          <w:p w14:paraId="367E0E3E" w14:textId="22E9F2F4" w:rsidR="00EE513E" w:rsidRPr="00EE513E" w:rsidRDefault="00EE513E" w:rsidP="00C930AC">
            <w:r>
              <w:t xml:space="preserve">2. </w:t>
            </w:r>
          </w:p>
        </w:tc>
        <w:tc>
          <w:tcPr>
            <w:tcW w:w="0" w:type="auto"/>
          </w:tcPr>
          <w:p w14:paraId="23A8E791" w14:textId="77777777" w:rsidR="00EE513E" w:rsidRPr="00EE513E" w:rsidRDefault="00EE513E" w:rsidP="00C930AC">
            <w:r w:rsidRPr="00EE513E">
              <w:t>Agar suatu pendapatan dapat dipergunakan untuk memenuhi kebutuhan, maka hal yang dilakukan adalah membeli semua barang yang kita inginkan.</w:t>
            </w:r>
          </w:p>
          <w:p w14:paraId="21C873D4" w14:textId="77777777" w:rsidR="00EE513E" w:rsidRPr="00EE513E" w:rsidRDefault="00EE513E" w:rsidP="00C930AC">
            <w:r w:rsidRPr="00EE513E">
              <w:t>A. Benar</w:t>
            </w:r>
          </w:p>
          <w:p w14:paraId="6AE42BCC" w14:textId="77777777" w:rsidR="00EE513E" w:rsidRPr="00EE513E" w:rsidRDefault="00EE513E" w:rsidP="00C930AC">
            <w:r w:rsidRPr="00EE513E">
              <w:t>B. Salah</w:t>
            </w:r>
          </w:p>
          <w:p w14:paraId="602686FB" w14:textId="4E71143D" w:rsidR="00EE513E" w:rsidRPr="00EE513E" w:rsidRDefault="00EE513E" w:rsidP="00C930AC">
            <w:r>
              <w:t>Kunci Jawaban</w:t>
            </w:r>
            <w:r w:rsidRPr="00EE513E">
              <w:t>: Salah</w:t>
            </w:r>
          </w:p>
        </w:tc>
      </w:tr>
    </w:tbl>
    <w:p w14:paraId="7DC41D54" w14:textId="736E4D69" w:rsidR="00B83A37" w:rsidRDefault="00B83A37" w:rsidP="00EE513E"/>
    <w:p w14:paraId="699CA6BC" w14:textId="0D40C7E5" w:rsidR="008C02AF" w:rsidRDefault="00BE5177" w:rsidP="00EE513E">
      <w:r>
        <w:t>Format soal ceklist</w:t>
      </w:r>
    </w:p>
    <w:tbl>
      <w:tblPr>
        <w:tblStyle w:val="TableGrid"/>
        <w:tblW w:w="7933" w:type="dxa"/>
        <w:tblLook w:val="04A0" w:firstRow="1" w:lastRow="0" w:firstColumn="1" w:lastColumn="0" w:noHBand="0" w:noVBand="1"/>
      </w:tblPr>
      <w:tblGrid>
        <w:gridCol w:w="400"/>
        <w:gridCol w:w="7533"/>
      </w:tblGrid>
      <w:tr w:rsidR="008C02AF" w:rsidRPr="008C02AF" w14:paraId="3F2C01CC" w14:textId="77777777" w:rsidTr="008C02AF">
        <w:trPr>
          <w:trHeight w:val="1639"/>
        </w:trPr>
        <w:tc>
          <w:tcPr>
            <w:tcW w:w="0" w:type="auto"/>
          </w:tcPr>
          <w:p w14:paraId="41FD58DE" w14:textId="5BA6829F" w:rsidR="008C02AF" w:rsidRPr="008C02AF" w:rsidRDefault="008C02AF" w:rsidP="008C02AF">
            <w:r>
              <w:lastRenderedPageBreak/>
              <w:t xml:space="preserve">1. </w:t>
            </w:r>
          </w:p>
        </w:tc>
        <w:tc>
          <w:tcPr>
            <w:tcW w:w="7533" w:type="dxa"/>
          </w:tcPr>
          <w:p w14:paraId="388DC455" w14:textId="36EA42CD" w:rsidR="008C02AF" w:rsidRPr="008C02AF" w:rsidRDefault="008C02AF" w:rsidP="00625337">
            <w:r w:rsidRPr="008C02AF">
              <w:t>Komponen kebugaran jasmani meliputi.</w:t>
            </w:r>
          </w:p>
          <w:p w14:paraId="7994C2FE" w14:textId="5B623BC4" w:rsidR="008C02AF" w:rsidRPr="008C02AF" w:rsidRDefault="001C7E98" w:rsidP="008C02AF">
            <w:r>
              <w:t>1.</w:t>
            </w:r>
            <w:r w:rsidR="008C02AF" w:rsidRPr="008C02AF">
              <w:t xml:space="preserve"> Kekuatan otot</w:t>
            </w:r>
          </w:p>
          <w:p w14:paraId="31B1B6F0" w14:textId="01380C35" w:rsidR="008C02AF" w:rsidRPr="008C02AF" w:rsidRDefault="001C7E98" w:rsidP="00625337">
            <w:r>
              <w:t>2.</w:t>
            </w:r>
            <w:r w:rsidR="008C02AF" w:rsidRPr="008C02AF">
              <w:t xml:space="preserve"> Warna kulit</w:t>
            </w:r>
          </w:p>
          <w:p w14:paraId="09C3E8A9" w14:textId="72CCFAE2" w:rsidR="008C02AF" w:rsidRPr="008C02AF" w:rsidRDefault="001C7E98" w:rsidP="00625337">
            <w:r>
              <w:t>3.</w:t>
            </w:r>
            <w:r w:rsidR="008C02AF" w:rsidRPr="008C02AF">
              <w:t xml:space="preserve"> Daya tahan jantung dan paru</w:t>
            </w:r>
          </w:p>
          <w:p w14:paraId="4C9E8D04" w14:textId="5794BC5A" w:rsidR="008C02AF" w:rsidRDefault="001C7E98" w:rsidP="008C02AF">
            <w:r>
              <w:t>4.</w:t>
            </w:r>
            <w:r w:rsidR="008C02AF" w:rsidRPr="008C02AF">
              <w:t xml:space="preserve"> Kecepatan</w:t>
            </w:r>
          </w:p>
          <w:p w14:paraId="000ABABE" w14:textId="56483CEA" w:rsidR="001C7E98" w:rsidRDefault="001C7E98" w:rsidP="008C02AF">
            <w:r>
              <w:t>5. Kelemahan</w:t>
            </w:r>
          </w:p>
          <w:p w14:paraId="77FCFABC" w14:textId="7CC1633D" w:rsidR="008C02AF" w:rsidRPr="008C02AF" w:rsidRDefault="008C02AF" w:rsidP="008C02AF">
            <w:r>
              <w:t>Kunci Jawaban</w:t>
            </w:r>
            <w:r w:rsidRPr="008C02AF">
              <w:t>: 1,3</w:t>
            </w:r>
            <w:r>
              <w:t>,4</w:t>
            </w:r>
          </w:p>
        </w:tc>
      </w:tr>
      <w:tr w:rsidR="008C02AF" w:rsidRPr="008C02AF" w14:paraId="7E02432F" w14:textId="77777777" w:rsidTr="008C02AF">
        <w:trPr>
          <w:trHeight w:val="1639"/>
        </w:trPr>
        <w:tc>
          <w:tcPr>
            <w:tcW w:w="0" w:type="auto"/>
          </w:tcPr>
          <w:p w14:paraId="063ED157" w14:textId="7EDBFCD9" w:rsidR="008C02AF" w:rsidRDefault="008C02AF" w:rsidP="008C02AF">
            <w:r>
              <w:t>2.</w:t>
            </w:r>
          </w:p>
        </w:tc>
        <w:tc>
          <w:tcPr>
            <w:tcW w:w="7533" w:type="dxa"/>
          </w:tcPr>
          <w:p w14:paraId="63B05944" w14:textId="77777777" w:rsidR="008C02AF" w:rsidRDefault="008C02AF" w:rsidP="008C02AF">
            <w:r>
              <w:t>Teknik dasar dalam permainan sepak bola meliputi.</w:t>
            </w:r>
          </w:p>
          <w:p w14:paraId="006CA198" w14:textId="25604389" w:rsidR="001C7E98" w:rsidRDefault="001C7E98" w:rsidP="001C7E98">
            <w:r>
              <w:t>1.</w:t>
            </w:r>
            <w:r w:rsidRPr="008C02AF">
              <w:t xml:space="preserve"> </w:t>
            </w:r>
            <w:r>
              <w:t>Passing</w:t>
            </w:r>
          </w:p>
          <w:p w14:paraId="627FE842" w14:textId="0F2190BA" w:rsidR="001C7E98" w:rsidRDefault="001C7E98" w:rsidP="001C7E98">
            <w:r>
              <w:t>2.</w:t>
            </w:r>
            <w:r w:rsidRPr="008C02AF">
              <w:t xml:space="preserve"> </w:t>
            </w:r>
            <w:r>
              <w:t>Dribbling</w:t>
            </w:r>
          </w:p>
          <w:p w14:paraId="3D71BA4C" w14:textId="0800A912" w:rsidR="008C02AF" w:rsidRDefault="001C7E98" w:rsidP="001C7E98">
            <w:r>
              <w:t>3.</w:t>
            </w:r>
            <w:r w:rsidRPr="008C02AF">
              <w:t xml:space="preserve"> </w:t>
            </w:r>
            <w:r w:rsidR="008C02AF">
              <w:t>Memegang bola dengan tangan saat bermain</w:t>
            </w:r>
          </w:p>
          <w:p w14:paraId="7CD5F29F" w14:textId="6D0520BD" w:rsidR="008C02AF" w:rsidRDefault="001C7E98" w:rsidP="001C7E98">
            <w:r>
              <w:t>4.</w:t>
            </w:r>
            <w:r w:rsidRPr="008C02AF">
              <w:t xml:space="preserve"> </w:t>
            </w:r>
            <w:r w:rsidR="008C02AF">
              <w:t>Shooting</w:t>
            </w:r>
          </w:p>
          <w:p w14:paraId="78C5DEA1" w14:textId="5F0F6764" w:rsidR="001C7E98" w:rsidRDefault="001C7E98" w:rsidP="001C7E98">
            <w:r>
              <w:t>5. Menendang</w:t>
            </w:r>
          </w:p>
          <w:p w14:paraId="32F1B6E5" w14:textId="445DAD8C" w:rsidR="008C02AF" w:rsidRPr="008C02AF" w:rsidRDefault="008C02AF" w:rsidP="008C02AF">
            <w:r>
              <w:t>Kunci Jawaban: 1,2,4</w:t>
            </w:r>
          </w:p>
        </w:tc>
      </w:tr>
      <w:tr w:rsidR="008C02AF" w:rsidRPr="008C02AF" w14:paraId="5FE234E6" w14:textId="77777777" w:rsidTr="008C02AF">
        <w:trPr>
          <w:trHeight w:val="1639"/>
        </w:trPr>
        <w:tc>
          <w:tcPr>
            <w:tcW w:w="0" w:type="auto"/>
          </w:tcPr>
          <w:p w14:paraId="3E03A6A9" w14:textId="168AB2C8" w:rsidR="008C02AF" w:rsidRDefault="008C02AF" w:rsidP="008C02AF">
            <w:r>
              <w:t>3.</w:t>
            </w:r>
          </w:p>
        </w:tc>
        <w:tc>
          <w:tcPr>
            <w:tcW w:w="7533" w:type="dxa"/>
          </w:tcPr>
          <w:p w14:paraId="2ED2FB19" w14:textId="6CFE4450" w:rsidR="008C02AF" w:rsidRDefault="008C02AF" w:rsidP="008C02AF">
            <w:r>
              <w:t>Nomor dalam cabang atletik adalah.</w:t>
            </w:r>
          </w:p>
          <w:p w14:paraId="2D34D60B" w14:textId="38E928D6" w:rsidR="001C7E98" w:rsidRDefault="001C7E98" w:rsidP="001C7E98">
            <w:r>
              <w:t>1.</w:t>
            </w:r>
            <w:r w:rsidRPr="008C02AF">
              <w:t xml:space="preserve"> </w:t>
            </w:r>
            <w:r>
              <w:t>Basket</w:t>
            </w:r>
          </w:p>
          <w:p w14:paraId="5F044208" w14:textId="71CC9622" w:rsidR="001C7E98" w:rsidRDefault="001C7E98" w:rsidP="001C7E98">
            <w:r>
              <w:t>2.</w:t>
            </w:r>
            <w:r w:rsidRPr="008C02AF">
              <w:t xml:space="preserve"> </w:t>
            </w:r>
            <w:r>
              <w:t>Lari</w:t>
            </w:r>
          </w:p>
          <w:p w14:paraId="4166052C" w14:textId="7E807136" w:rsidR="001C7E98" w:rsidRDefault="001C7E98" w:rsidP="001C7E98">
            <w:r>
              <w:t>3.</w:t>
            </w:r>
            <w:r w:rsidRPr="008C02AF">
              <w:t xml:space="preserve"> </w:t>
            </w:r>
            <w:r>
              <w:t>Sepak Bola</w:t>
            </w:r>
          </w:p>
          <w:p w14:paraId="718F9ADC" w14:textId="45304D26" w:rsidR="001C7E98" w:rsidRDefault="001C7E98" w:rsidP="008C02AF">
            <w:r>
              <w:t xml:space="preserve">4. </w:t>
            </w:r>
            <w:r>
              <w:t>Badminton</w:t>
            </w:r>
          </w:p>
          <w:p w14:paraId="7DA57316" w14:textId="180A2925" w:rsidR="001C7E98" w:rsidRDefault="001C7E98" w:rsidP="008C02AF">
            <w:r>
              <w:t>5. Surfing</w:t>
            </w:r>
          </w:p>
          <w:p w14:paraId="2D1D80C8" w14:textId="344685AE" w:rsidR="008C02AF" w:rsidRDefault="001C7E98" w:rsidP="001C7E98">
            <w:r>
              <w:t>Kunci Jawaban</w:t>
            </w:r>
            <w:r w:rsidR="008C02AF">
              <w:t>: 2</w:t>
            </w:r>
          </w:p>
        </w:tc>
      </w:tr>
    </w:tbl>
    <w:p w14:paraId="7E85FC12" w14:textId="3E6D08F2" w:rsidR="008C02AF" w:rsidRDefault="008C02AF" w:rsidP="008C02AF"/>
    <w:sectPr w:rsidR="008C02AF" w:rsidSect="007606C0">
      <w:pgSz w:w="11906" w:h="16838"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498A"/>
    <w:multiLevelType w:val="hybridMultilevel"/>
    <w:tmpl w:val="E0E8B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682D9C"/>
    <w:multiLevelType w:val="hybridMultilevel"/>
    <w:tmpl w:val="12ACA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37"/>
    <w:rsid w:val="00031161"/>
    <w:rsid w:val="000C6854"/>
    <w:rsid w:val="0018412D"/>
    <w:rsid w:val="001C7E98"/>
    <w:rsid w:val="001E3E84"/>
    <w:rsid w:val="00206AF7"/>
    <w:rsid w:val="003301A2"/>
    <w:rsid w:val="003C2C0C"/>
    <w:rsid w:val="00524987"/>
    <w:rsid w:val="006573BA"/>
    <w:rsid w:val="00715992"/>
    <w:rsid w:val="007606C0"/>
    <w:rsid w:val="008C02AF"/>
    <w:rsid w:val="00AB7F97"/>
    <w:rsid w:val="00B83A37"/>
    <w:rsid w:val="00BE5177"/>
    <w:rsid w:val="00EE5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017F"/>
  <w15:chartTrackingRefBased/>
  <w15:docId w15:val="{55BB4AB1-43C3-42CF-8B3B-39B2FEE9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color w:val="000000" w:themeColor="text1"/>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177"/>
  </w:style>
  <w:style w:type="paragraph" w:styleId="Heading1">
    <w:name w:val="heading 1"/>
    <w:basedOn w:val="Normal"/>
    <w:next w:val="Normal"/>
    <w:link w:val="Heading1Char"/>
    <w:uiPriority w:val="9"/>
    <w:qFormat/>
    <w:rsid w:val="007606C0"/>
    <w:pPr>
      <w:keepNext/>
      <w:keepLines/>
      <w:jc w:val="center"/>
      <w:outlineLvl w:val="0"/>
    </w:pPr>
    <w:rPr>
      <w:rFonts w:eastAsiaTheme="majorEastAsia" w:cstheme="majorBidi"/>
      <w:b/>
      <w:caps/>
      <w:szCs w:val="32"/>
    </w:rPr>
  </w:style>
  <w:style w:type="paragraph" w:styleId="Heading2">
    <w:name w:val="heading 2"/>
    <w:basedOn w:val="Normal"/>
    <w:next w:val="Normal"/>
    <w:link w:val="Heading2Char"/>
    <w:uiPriority w:val="9"/>
    <w:semiHidden/>
    <w:unhideWhenUsed/>
    <w:qFormat/>
    <w:rsid w:val="007606C0"/>
    <w:pPr>
      <w:keepNext/>
      <w:keepLines/>
      <w:jc w:val="left"/>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C0"/>
    <w:rPr>
      <w:rFonts w:eastAsiaTheme="majorEastAsia" w:cstheme="majorBidi"/>
      <w:b/>
      <w:caps/>
      <w:szCs w:val="32"/>
    </w:rPr>
  </w:style>
  <w:style w:type="character" w:customStyle="1" w:styleId="Heading2Char">
    <w:name w:val="Heading 2 Char"/>
    <w:basedOn w:val="DefaultParagraphFont"/>
    <w:link w:val="Heading2"/>
    <w:uiPriority w:val="9"/>
    <w:semiHidden/>
    <w:rsid w:val="007606C0"/>
    <w:rPr>
      <w:rFonts w:eastAsiaTheme="majorEastAsia" w:cstheme="majorBidi"/>
      <w:b/>
      <w:szCs w:val="26"/>
    </w:rPr>
  </w:style>
  <w:style w:type="table" w:styleId="TableGrid">
    <w:name w:val="Table Grid"/>
    <w:basedOn w:val="TableNormal"/>
    <w:uiPriority w:val="39"/>
    <w:rsid w:val="00B83A3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02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cuments\Custom%20Office%20Templates\ppki-um-metr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ppki-um-metro.dotx</Template>
  <TotalTime>168</TotalTime>
  <Pages>3</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pulba pulba</cp:lastModifiedBy>
  <cp:revision>4</cp:revision>
  <dcterms:created xsi:type="dcterms:W3CDTF">2026-03-30T07:39:00Z</dcterms:created>
  <dcterms:modified xsi:type="dcterms:W3CDTF">2026-03-30T16:33:00Z</dcterms:modified>
</cp:coreProperties>
</file>