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457"/>
        <w:gridCol w:w="5975"/>
      </w:tblGrid>
      <w:tr w:rsidR="008D780B" w:rsidRPr="006F14B9" w14:paraId="6EC0F65F" w14:textId="77777777" w:rsidTr="008D780B">
        <w:tc>
          <w:tcPr>
            <w:tcW w:w="0" w:type="auto"/>
          </w:tcPr>
          <w:p w14:paraId="282A0AB5" w14:textId="77777777" w:rsidR="008D780B" w:rsidRPr="006F14B9" w:rsidRDefault="008D780B" w:rsidP="00123BFC">
            <w:pPr>
              <w:ind w:left="360"/>
            </w:pPr>
            <w:r>
              <w:t>1.</w:t>
            </w:r>
          </w:p>
        </w:tc>
        <w:tc>
          <w:tcPr>
            <w:tcW w:w="5975" w:type="dxa"/>
          </w:tcPr>
          <w:p w14:paraId="6FE99333" w14:textId="46BBE0FB" w:rsidR="008D780B" w:rsidRPr="006F14B9" w:rsidRDefault="008D780B" w:rsidP="00123BFC">
            <w:r>
              <w:t xml:space="preserve">Soal </w:t>
            </w:r>
          </w:p>
        </w:tc>
      </w:tr>
      <w:tr w:rsidR="008D780B" w:rsidRPr="006F14B9" w14:paraId="70D7F830" w14:textId="77777777" w:rsidTr="008D780B">
        <w:tc>
          <w:tcPr>
            <w:tcW w:w="0" w:type="auto"/>
          </w:tcPr>
          <w:p w14:paraId="7BB89B9C" w14:textId="77777777" w:rsidR="008D780B" w:rsidRPr="006F14B9" w:rsidRDefault="008D780B" w:rsidP="00123BFC">
            <w:pPr>
              <w:ind w:left="360"/>
            </w:pPr>
            <w:r w:rsidRPr="006F14B9">
              <w:t>Jawaban</w:t>
            </w:r>
          </w:p>
        </w:tc>
        <w:tc>
          <w:tcPr>
            <w:tcW w:w="5975" w:type="dxa"/>
          </w:tcPr>
          <w:p w14:paraId="7436AEAC" w14:textId="21ED2C23" w:rsidR="008D780B" w:rsidRPr="006F14B9" w:rsidRDefault="008D780B" w:rsidP="00123BFC"/>
        </w:tc>
      </w:tr>
      <w:tr w:rsidR="008D780B" w:rsidRPr="006F14B9" w14:paraId="754528A1" w14:textId="77777777" w:rsidTr="008D780B">
        <w:tc>
          <w:tcPr>
            <w:tcW w:w="0" w:type="auto"/>
          </w:tcPr>
          <w:p w14:paraId="28594572" w14:textId="77777777" w:rsidR="008D780B" w:rsidRPr="006F14B9" w:rsidRDefault="008D780B" w:rsidP="008D780B">
            <w:pPr>
              <w:ind w:left="360"/>
            </w:pPr>
            <w:r>
              <w:t>2.</w:t>
            </w:r>
          </w:p>
        </w:tc>
        <w:tc>
          <w:tcPr>
            <w:tcW w:w="5975" w:type="dxa"/>
          </w:tcPr>
          <w:p w14:paraId="03C9F192" w14:textId="5E699697" w:rsidR="008D780B" w:rsidRPr="006F14B9" w:rsidRDefault="008D780B" w:rsidP="008D780B">
            <w:r>
              <w:t xml:space="preserve">Soal </w:t>
            </w:r>
          </w:p>
        </w:tc>
      </w:tr>
      <w:tr w:rsidR="008D780B" w:rsidRPr="006F14B9" w14:paraId="2BD6A663" w14:textId="77777777" w:rsidTr="008D780B">
        <w:tc>
          <w:tcPr>
            <w:tcW w:w="0" w:type="auto"/>
          </w:tcPr>
          <w:p w14:paraId="7934AA56" w14:textId="77777777" w:rsidR="008D780B" w:rsidRPr="006F14B9" w:rsidRDefault="008D780B" w:rsidP="008D780B">
            <w:pPr>
              <w:ind w:left="360"/>
            </w:pPr>
            <w:r w:rsidRPr="00DB15C0">
              <w:t>Jawaban</w:t>
            </w:r>
          </w:p>
        </w:tc>
        <w:tc>
          <w:tcPr>
            <w:tcW w:w="5975" w:type="dxa"/>
          </w:tcPr>
          <w:p w14:paraId="74779D33" w14:textId="2BC57923" w:rsidR="008D780B" w:rsidRPr="006F14B9" w:rsidRDefault="008D780B" w:rsidP="008D780B"/>
        </w:tc>
      </w:tr>
      <w:tr w:rsidR="008D780B" w:rsidRPr="006F14B9" w14:paraId="09496E47" w14:textId="77777777" w:rsidTr="008D780B">
        <w:tc>
          <w:tcPr>
            <w:tcW w:w="0" w:type="auto"/>
          </w:tcPr>
          <w:p w14:paraId="64B9FD5A" w14:textId="77777777" w:rsidR="008D780B" w:rsidRPr="006F14B9" w:rsidRDefault="008D780B" w:rsidP="008D780B">
            <w:pPr>
              <w:ind w:left="360"/>
            </w:pPr>
            <w:r>
              <w:t>3.</w:t>
            </w:r>
          </w:p>
        </w:tc>
        <w:tc>
          <w:tcPr>
            <w:tcW w:w="5975" w:type="dxa"/>
          </w:tcPr>
          <w:p w14:paraId="4E395A48" w14:textId="214B0A76" w:rsidR="008D780B" w:rsidRPr="006F14B9" w:rsidRDefault="008D780B" w:rsidP="008D780B">
            <w:r>
              <w:t xml:space="preserve">Soal </w:t>
            </w:r>
          </w:p>
        </w:tc>
      </w:tr>
      <w:tr w:rsidR="008D780B" w:rsidRPr="006F14B9" w14:paraId="518DA347" w14:textId="77777777" w:rsidTr="008D780B">
        <w:tc>
          <w:tcPr>
            <w:tcW w:w="0" w:type="auto"/>
          </w:tcPr>
          <w:p w14:paraId="61183F68" w14:textId="77777777" w:rsidR="008D780B" w:rsidRPr="006F14B9" w:rsidRDefault="008D780B" w:rsidP="008D780B">
            <w:pPr>
              <w:ind w:left="360"/>
            </w:pPr>
            <w:r w:rsidRPr="006F14B9">
              <w:t>Jawaban</w:t>
            </w:r>
          </w:p>
        </w:tc>
        <w:tc>
          <w:tcPr>
            <w:tcW w:w="5975" w:type="dxa"/>
          </w:tcPr>
          <w:p w14:paraId="7A4559A9" w14:textId="0E10847F" w:rsidR="008D780B" w:rsidRPr="006F14B9" w:rsidRDefault="008D780B" w:rsidP="008D780B"/>
        </w:tc>
      </w:tr>
      <w:tr w:rsidR="008D780B" w:rsidRPr="006F14B9" w14:paraId="5199D031" w14:textId="77777777" w:rsidTr="008D780B">
        <w:tc>
          <w:tcPr>
            <w:tcW w:w="0" w:type="auto"/>
          </w:tcPr>
          <w:p w14:paraId="41BDB070" w14:textId="77777777" w:rsidR="008D780B" w:rsidRPr="006F14B9" w:rsidRDefault="008D780B" w:rsidP="008D780B">
            <w:pPr>
              <w:ind w:left="360"/>
            </w:pPr>
            <w:r>
              <w:t>4.</w:t>
            </w:r>
          </w:p>
        </w:tc>
        <w:tc>
          <w:tcPr>
            <w:tcW w:w="5975" w:type="dxa"/>
          </w:tcPr>
          <w:p w14:paraId="252683C5" w14:textId="46C21633" w:rsidR="008D780B" w:rsidRPr="006F14B9" w:rsidRDefault="008D780B" w:rsidP="008D780B">
            <w:r>
              <w:t xml:space="preserve">Soal </w:t>
            </w:r>
          </w:p>
        </w:tc>
      </w:tr>
      <w:tr w:rsidR="008D780B" w:rsidRPr="006F14B9" w14:paraId="1C608439" w14:textId="77777777" w:rsidTr="008D780B">
        <w:tc>
          <w:tcPr>
            <w:tcW w:w="0" w:type="auto"/>
          </w:tcPr>
          <w:p w14:paraId="14D4C76A" w14:textId="77777777" w:rsidR="008D780B" w:rsidRPr="006F14B9" w:rsidRDefault="008D780B" w:rsidP="008D780B">
            <w:pPr>
              <w:ind w:left="360"/>
            </w:pPr>
            <w:r w:rsidRPr="006F14B9">
              <w:t>Jawaban</w:t>
            </w:r>
          </w:p>
        </w:tc>
        <w:tc>
          <w:tcPr>
            <w:tcW w:w="5975" w:type="dxa"/>
          </w:tcPr>
          <w:p w14:paraId="41F2D84B" w14:textId="649F42C8" w:rsidR="008D780B" w:rsidRPr="006F14B9" w:rsidRDefault="008D780B" w:rsidP="008D780B"/>
        </w:tc>
      </w:tr>
      <w:tr w:rsidR="008D780B" w14:paraId="384036C4" w14:textId="77777777" w:rsidTr="00123BFC">
        <w:tc>
          <w:tcPr>
            <w:tcW w:w="0" w:type="auto"/>
          </w:tcPr>
          <w:p w14:paraId="118D2C72" w14:textId="77777777" w:rsidR="008D780B" w:rsidRPr="006F14B9" w:rsidRDefault="008D780B" w:rsidP="008D780B">
            <w:pPr>
              <w:ind w:left="360"/>
            </w:pPr>
            <w:r>
              <w:t>5.</w:t>
            </w:r>
          </w:p>
        </w:tc>
        <w:tc>
          <w:tcPr>
            <w:tcW w:w="5975" w:type="dxa"/>
          </w:tcPr>
          <w:p w14:paraId="6FEED3CC" w14:textId="0053A8F3" w:rsidR="008D780B" w:rsidRPr="006F14B9" w:rsidRDefault="008D780B" w:rsidP="008D780B">
            <w:r>
              <w:t xml:space="preserve">Soal </w:t>
            </w:r>
          </w:p>
        </w:tc>
      </w:tr>
      <w:tr w:rsidR="008D780B" w14:paraId="17489D29" w14:textId="77777777" w:rsidTr="00123BFC">
        <w:tc>
          <w:tcPr>
            <w:tcW w:w="0" w:type="auto"/>
          </w:tcPr>
          <w:p w14:paraId="1281C836" w14:textId="77777777" w:rsidR="008D780B" w:rsidRPr="006F14B9" w:rsidRDefault="008D780B" w:rsidP="008D780B">
            <w:pPr>
              <w:ind w:left="360"/>
            </w:pPr>
            <w:r w:rsidRPr="006F14B9">
              <w:t>Jawaban</w:t>
            </w:r>
          </w:p>
        </w:tc>
        <w:tc>
          <w:tcPr>
            <w:tcW w:w="5975" w:type="dxa"/>
          </w:tcPr>
          <w:p w14:paraId="17EA6C47" w14:textId="77777777" w:rsidR="008D780B" w:rsidRPr="006F14B9" w:rsidRDefault="008D780B" w:rsidP="008D780B"/>
        </w:tc>
      </w:tr>
      <w:tr w:rsidR="008D780B" w14:paraId="65A8734B" w14:textId="77777777" w:rsidTr="00123BFC">
        <w:tc>
          <w:tcPr>
            <w:tcW w:w="0" w:type="auto"/>
          </w:tcPr>
          <w:p w14:paraId="7CF098F1" w14:textId="68D62FA5" w:rsidR="008D780B" w:rsidRPr="006F14B9" w:rsidRDefault="008D780B" w:rsidP="008D780B">
            <w:pPr>
              <w:ind w:left="360"/>
            </w:pPr>
            <w:r>
              <w:t>6</w:t>
            </w:r>
            <w:r>
              <w:t>.</w:t>
            </w:r>
          </w:p>
        </w:tc>
        <w:tc>
          <w:tcPr>
            <w:tcW w:w="5975" w:type="dxa"/>
          </w:tcPr>
          <w:p w14:paraId="352849EA" w14:textId="1A707D0D" w:rsidR="008D780B" w:rsidRPr="006F14B9" w:rsidRDefault="008D780B" w:rsidP="008D780B">
            <w:r>
              <w:t xml:space="preserve">Soal </w:t>
            </w:r>
          </w:p>
        </w:tc>
      </w:tr>
      <w:tr w:rsidR="008D780B" w14:paraId="5D6A5C2A" w14:textId="77777777" w:rsidTr="00123BFC">
        <w:tc>
          <w:tcPr>
            <w:tcW w:w="0" w:type="auto"/>
          </w:tcPr>
          <w:p w14:paraId="0A5BE38F" w14:textId="77777777" w:rsidR="008D780B" w:rsidRPr="006F14B9" w:rsidRDefault="008D780B" w:rsidP="008D780B">
            <w:pPr>
              <w:ind w:left="360"/>
            </w:pPr>
            <w:r w:rsidRPr="006F14B9">
              <w:t>Jawaban</w:t>
            </w:r>
          </w:p>
        </w:tc>
        <w:tc>
          <w:tcPr>
            <w:tcW w:w="5975" w:type="dxa"/>
          </w:tcPr>
          <w:p w14:paraId="02359A3A" w14:textId="77777777" w:rsidR="008D780B" w:rsidRPr="006F14B9" w:rsidRDefault="008D780B" w:rsidP="008D780B"/>
        </w:tc>
      </w:tr>
      <w:tr w:rsidR="008D780B" w14:paraId="69B6C30B" w14:textId="77777777" w:rsidTr="00123BFC">
        <w:tc>
          <w:tcPr>
            <w:tcW w:w="0" w:type="auto"/>
          </w:tcPr>
          <w:p w14:paraId="705599B3" w14:textId="11246E6E" w:rsidR="008D780B" w:rsidRPr="006F14B9" w:rsidRDefault="008D780B" w:rsidP="008D780B">
            <w:pPr>
              <w:ind w:left="360"/>
            </w:pPr>
            <w:r>
              <w:t>7</w:t>
            </w:r>
            <w:r>
              <w:t>.</w:t>
            </w:r>
          </w:p>
        </w:tc>
        <w:tc>
          <w:tcPr>
            <w:tcW w:w="5975" w:type="dxa"/>
          </w:tcPr>
          <w:p w14:paraId="1EF64B62" w14:textId="7770722A" w:rsidR="008D780B" w:rsidRPr="006F14B9" w:rsidRDefault="008D780B" w:rsidP="008D780B">
            <w:r>
              <w:t xml:space="preserve">Soal </w:t>
            </w:r>
          </w:p>
        </w:tc>
      </w:tr>
      <w:tr w:rsidR="008D780B" w14:paraId="4703DF35" w14:textId="77777777" w:rsidTr="00123BFC">
        <w:tc>
          <w:tcPr>
            <w:tcW w:w="0" w:type="auto"/>
          </w:tcPr>
          <w:p w14:paraId="23657209" w14:textId="77777777" w:rsidR="008D780B" w:rsidRPr="006F14B9" w:rsidRDefault="008D780B" w:rsidP="008D780B">
            <w:pPr>
              <w:ind w:left="360"/>
            </w:pPr>
            <w:r w:rsidRPr="006F14B9">
              <w:t>Jawaban</w:t>
            </w:r>
          </w:p>
        </w:tc>
        <w:tc>
          <w:tcPr>
            <w:tcW w:w="5975" w:type="dxa"/>
          </w:tcPr>
          <w:p w14:paraId="05D49279" w14:textId="77777777" w:rsidR="008D780B" w:rsidRPr="006F14B9" w:rsidRDefault="008D780B" w:rsidP="008D780B"/>
        </w:tc>
      </w:tr>
      <w:tr w:rsidR="008D780B" w14:paraId="6E4ADE4A" w14:textId="77777777" w:rsidTr="00123BFC">
        <w:tc>
          <w:tcPr>
            <w:tcW w:w="0" w:type="auto"/>
          </w:tcPr>
          <w:p w14:paraId="7DF78309" w14:textId="3795FEF2" w:rsidR="008D780B" w:rsidRPr="006F14B9" w:rsidRDefault="008D780B" w:rsidP="008D780B">
            <w:pPr>
              <w:ind w:left="360"/>
            </w:pPr>
            <w:r>
              <w:t>8</w:t>
            </w:r>
            <w:r>
              <w:t>.</w:t>
            </w:r>
          </w:p>
        </w:tc>
        <w:tc>
          <w:tcPr>
            <w:tcW w:w="5975" w:type="dxa"/>
          </w:tcPr>
          <w:p w14:paraId="1B6AE11D" w14:textId="16239EF7" w:rsidR="008D780B" w:rsidRPr="006F14B9" w:rsidRDefault="008D780B" w:rsidP="008D780B">
            <w:r>
              <w:t xml:space="preserve">Soal </w:t>
            </w:r>
          </w:p>
        </w:tc>
      </w:tr>
      <w:tr w:rsidR="008D780B" w14:paraId="64D539FC" w14:textId="77777777" w:rsidTr="00123BFC">
        <w:tc>
          <w:tcPr>
            <w:tcW w:w="0" w:type="auto"/>
          </w:tcPr>
          <w:p w14:paraId="493EA508" w14:textId="77777777" w:rsidR="008D780B" w:rsidRPr="006F14B9" w:rsidRDefault="008D780B" w:rsidP="008D780B">
            <w:pPr>
              <w:ind w:left="360"/>
            </w:pPr>
            <w:r w:rsidRPr="006F14B9">
              <w:t>Jawaban</w:t>
            </w:r>
          </w:p>
        </w:tc>
        <w:tc>
          <w:tcPr>
            <w:tcW w:w="5975" w:type="dxa"/>
          </w:tcPr>
          <w:p w14:paraId="034E1055" w14:textId="77777777" w:rsidR="008D780B" w:rsidRPr="006F14B9" w:rsidRDefault="008D780B" w:rsidP="008D780B"/>
        </w:tc>
      </w:tr>
      <w:tr w:rsidR="008D780B" w14:paraId="6FB675BA" w14:textId="77777777" w:rsidTr="00123BFC">
        <w:tc>
          <w:tcPr>
            <w:tcW w:w="0" w:type="auto"/>
          </w:tcPr>
          <w:p w14:paraId="3E592790" w14:textId="27BC8A41" w:rsidR="008D780B" w:rsidRPr="006F14B9" w:rsidRDefault="008D780B" w:rsidP="008D780B">
            <w:pPr>
              <w:ind w:left="360"/>
            </w:pPr>
            <w:r>
              <w:t>9</w:t>
            </w:r>
            <w:r>
              <w:t>.</w:t>
            </w:r>
          </w:p>
        </w:tc>
        <w:tc>
          <w:tcPr>
            <w:tcW w:w="5975" w:type="dxa"/>
          </w:tcPr>
          <w:p w14:paraId="7D4F8BE3" w14:textId="4304A7D6" w:rsidR="008D780B" w:rsidRPr="006F14B9" w:rsidRDefault="008D780B" w:rsidP="008D780B">
            <w:r>
              <w:t xml:space="preserve">Soal </w:t>
            </w:r>
          </w:p>
        </w:tc>
      </w:tr>
      <w:tr w:rsidR="008D780B" w14:paraId="2E6369FD" w14:textId="77777777" w:rsidTr="00123BFC">
        <w:tc>
          <w:tcPr>
            <w:tcW w:w="0" w:type="auto"/>
          </w:tcPr>
          <w:p w14:paraId="45CF60EC" w14:textId="77777777" w:rsidR="008D780B" w:rsidRPr="006F14B9" w:rsidRDefault="008D780B" w:rsidP="008D780B">
            <w:pPr>
              <w:ind w:left="360"/>
            </w:pPr>
            <w:r w:rsidRPr="006F14B9">
              <w:t>Jawaban</w:t>
            </w:r>
          </w:p>
        </w:tc>
        <w:tc>
          <w:tcPr>
            <w:tcW w:w="5975" w:type="dxa"/>
          </w:tcPr>
          <w:p w14:paraId="3FC61D6B" w14:textId="77777777" w:rsidR="008D780B" w:rsidRPr="006F14B9" w:rsidRDefault="008D780B" w:rsidP="008D780B"/>
        </w:tc>
      </w:tr>
      <w:tr w:rsidR="008D780B" w14:paraId="6CC1C9A0" w14:textId="77777777" w:rsidTr="008D780B">
        <w:tc>
          <w:tcPr>
            <w:tcW w:w="0" w:type="auto"/>
          </w:tcPr>
          <w:p w14:paraId="3DBD436B" w14:textId="3B1EBF03" w:rsidR="008D780B" w:rsidRPr="006F14B9" w:rsidRDefault="008D780B" w:rsidP="008D780B">
            <w:pPr>
              <w:ind w:left="360"/>
            </w:pPr>
            <w:r>
              <w:t>10</w:t>
            </w:r>
            <w:r>
              <w:t>.</w:t>
            </w:r>
          </w:p>
        </w:tc>
        <w:tc>
          <w:tcPr>
            <w:tcW w:w="5975" w:type="dxa"/>
          </w:tcPr>
          <w:p w14:paraId="20D02901" w14:textId="02E758FE" w:rsidR="008D780B" w:rsidRPr="006F14B9" w:rsidRDefault="008D780B" w:rsidP="008D780B">
            <w:r>
              <w:t xml:space="preserve">Soal </w:t>
            </w:r>
          </w:p>
        </w:tc>
      </w:tr>
      <w:tr w:rsidR="008D780B" w14:paraId="0D35CABE" w14:textId="77777777" w:rsidTr="008D780B">
        <w:tc>
          <w:tcPr>
            <w:tcW w:w="0" w:type="auto"/>
          </w:tcPr>
          <w:p w14:paraId="6160FD27" w14:textId="77777777" w:rsidR="008D780B" w:rsidRPr="006F14B9" w:rsidRDefault="008D780B" w:rsidP="008D780B">
            <w:pPr>
              <w:ind w:left="360"/>
            </w:pPr>
            <w:r w:rsidRPr="006F14B9">
              <w:t>Jawaban</w:t>
            </w:r>
          </w:p>
        </w:tc>
        <w:tc>
          <w:tcPr>
            <w:tcW w:w="5975" w:type="dxa"/>
          </w:tcPr>
          <w:p w14:paraId="60DCAF16" w14:textId="2AEEEFA9" w:rsidR="008D780B" w:rsidRPr="006F14B9" w:rsidRDefault="008D780B" w:rsidP="008D780B"/>
        </w:tc>
      </w:tr>
    </w:tbl>
    <w:p w14:paraId="0E1778A2" w14:textId="77777777" w:rsidR="00715992" w:rsidRDefault="00715992"/>
    <w:sectPr w:rsidR="00715992" w:rsidSect="007606C0">
      <w:pgSz w:w="11906" w:h="16838" w:code="9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80B"/>
    <w:rsid w:val="00031161"/>
    <w:rsid w:val="000C6854"/>
    <w:rsid w:val="0018412D"/>
    <w:rsid w:val="001E3E84"/>
    <w:rsid w:val="00206AF7"/>
    <w:rsid w:val="003301A2"/>
    <w:rsid w:val="006573BA"/>
    <w:rsid w:val="00715992"/>
    <w:rsid w:val="007606C0"/>
    <w:rsid w:val="008D7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8F47D5"/>
  <w15:chartTrackingRefBased/>
  <w15:docId w15:val="{1D13CB9D-094F-4529-9631-FE5FA2D85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Times New Roman"/>
        <w:color w:val="000000" w:themeColor="text1"/>
        <w:sz w:val="22"/>
        <w:szCs w:val="22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80B"/>
  </w:style>
  <w:style w:type="paragraph" w:styleId="Heading1">
    <w:name w:val="heading 1"/>
    <w:basedOn w:val="Normal"/>
    <w:next w:val="Normal"/>
    <w:link w:val="Heading1Char"/>
    <w:uiPriority w:val="9"/>
    <w:qFormat/>
    <w:rsid w:val="007606C0"/>
    <w:pPr>
      <w:keepNext/>
      <w:keepLines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6C0"/>
    <w:pPr>
      <w:keepNext/>
      <w:keepLines/>
      <w:jc w:val="left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6C0"/>
    <w:rPr>
      <w:rFonts w:eastAsiaTheme="majorEastAsia" w:cstheme="majorBidi"/>
      <w:b/>
      <w:caps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6C0"/>
    <w:rPr>
      <w:rFonts w:eastAsiaTheme="majorEastAsia" w:cstheme="majorBidi"/>
      <w:b/>
      <w:szCs w:val="26"/>
    </w:rPr>
  </w:style>
  <w:style w:type="table" w:styleId="TableGrid">
    <w:name w:val="Table Grid"/>
    <w:basedOn w:val="TableNormal"/>
    <w:uiPriority w:val="39"/>
    <w:rsid w:val="008D780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Custom%20Office%20Templates\ppki-um-metr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ppki-um-metro.dotx</Template>
  <TotalTime>2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pulba pulba</cp:lastModifiedBy>
  <cp:revision>1</cp:revision>
  <dcterms:created xsi:type="dcterms:W3CDTF">2026-03-29T05:34:00Z</dcterms:created>
  <dcterms:modified xsi:type="dcterms:W3CDTF">2026-03-29T05:36:00Z</dcterms:modified>
</cp:coreProperties>
</file>